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91BB629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595337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E1E1B6" wp14:editId="069CCCE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E213B" w14:textId="3E41EA89" w:rsidR="004B7E44" w:rsidRPr="004B7E44" w:rsidRDefault="00C32184" w:rsidP="004B7E44">
                                  <w:pPr>
                                    <w:pStyle w:val="Title"/>
                                  </w:pPr>
                                  <w:r>
                                    <w:t>Canadian Real Estate</w:t>
                                  </w:r>
                                  <w:r w:rsidR="004B7E44" w:rsidRPr="004B7E44">
                                    <w:t xml:space="preserve"> </w:t>
                                  </w:r>
                                  <w: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E1E1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9CE213B" w14:textId="3E41EA89" w:rsidR="004B7E44" w:rsidRPr="004B7E44" w:rsidRDefault="00C32184" w:rsidP="004B7E44">
                            <w:pPr>
                              <w:pStyle w:val="Title"/>
                            </w:pPr>
                            <w:r>
                              <w:t>Canadian Real Estate</w:t>
                            </w:r>
                            <w:r w:rsidR="004B7E44" w:rsidRPr="004B7E44">
                              <w:t xml:space="preserve"> </w:t>
                            </w:r>
                            <w: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E4A06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6E505A" wp14:editId="4B0D65A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E28CD9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8EA21B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00E8FE" wp14:editId="29F73CC1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4C4BF9" w14:textId="71C0434E" w:rsidR="004B7E44" w:rsidRPr="00AC5951" w:rsidRDefault="00AC5951" w:rsidP="004B7E44">
                                  <w:pPr>
                                    <w:pStyle w:val="Subtitle"/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  <w:t>Data Visualization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00E8F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244C4BF9" w14:textId="71C0434E" w:rsidR="004B7E44" w:rsidRPr="00AC5951" w:rsidRDefault="00AC5951" w:rsidP="004B7E44">
                            <w:pPr>
                              <w:pStyle w:val="Subtitle"/>
                              <w:rPr>
                                <w:sz w:val="60"/>
                                <w:szCs w:val="60"/>
                                <w:lang w:val="en-CA"/>
                              </w:rPr>
                            </w:pPr>
                            <w:r w:rsidRPr="00AC5951">
                              <w:rPr>
                                <w:sz w:val="60"/>
                                <w:szCs w:val="60"/>
                                <w:lang w:val="en-CA"/>
                              </w:rPr>
                              <w:t>Data Visualization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74A5E3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27E61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E281D9" wp14:editId="689C0B1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FEA3DA" w14:textId="310F9A7A" w:rsidR="004B7E44" w:rsidRPr="00AC5951" w:rsidRDefault="00AC5951" w:rsidP="004B7E44">
                                  <w:pPr>
                                    <w:pStyle w:val="Heading1"/>
                                    <w:rPr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Group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281D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5FEA3DA" w14:textId="310F9A7A" w:rsidR="004B7E44" w:rsidRPr="00AC5951" w:rsidRDefault="00AC5951" w:rsidP="004B7E44">
                            <w:pPr>
                              <w:pStyle w:val="Heading1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Group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B3A840" w14:textId="0D08684E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635AF6" wp14:editId="7F3CA228">
                      <wp:extent cx="4305300" cy="10858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05300" cy="1085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298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980"/>
                                  </w:tblGrid>
                                  <w:tr w:rsidR="00AC5951" w:rsidRPr="00AC5951" w14:paraId="6959C96E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04B686B0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Purnima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Chandel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AC5951" w:rsidRPr="00AC5951" w14:paraId="489CED67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4916358" w14:textId="6FBFCA2E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Joao Pinto</w:t>
                                        </w:r>
                                      </w:p>
                                    </w:tc>
                                  </w:tr>
                                  <w:tr w:rsidR="00AC5951" w:rsidRPr="00AC5951" w14:paraId="56E6E0B8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474C585E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Mariaveronica Sayewich</w:t>
                                        </w:r>
                                      </w:p>
                                    </w:tc>
                                  </w:tr>
                                  <w:tr w:rsidR="00AC5951" w:rsidRPr="00AC5951" w14:paraId="2D5CE475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E0AEE82" w14:textId="77777777" w:rsid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Wenjie Shao</w:t>
                                        </w:r>
                                      </w:p>
                                      <w:p w14:paraId="3F8A07E0" w14:textId="446CCE70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Tigran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Zohrabyan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</w:tbl>
                                <w:p w14:paraId="44049870" w14:textId="36D42C5C" w:rsidR="004B7E44" w:rsidRPr="00AC5951" w:rsidRDefault="004B7E44" w:rsidP="00AC5951">
                                  <w:pPr>
                                    <w:widowContro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635AF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9" type="#_x0000_t202" style="width:339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" filled="f" stroked="f" strokeweight=".5pt">
                      <v:textbox>
                        <w:txbxContent>
                          <w:tbl>
                            <w:tblPr>
                              <w:tblW w:w="298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80"/>
                            </w:tblGrid>
                            <w:tr w:rsidR="00AC5951" w:rsidRPr="00AC5951" w14:paraId="6959C96E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B686B0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Purnima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Chandel</w:t>
                                  </w:r>
                                  <w:proofErr w:type="spellEnd"/>
                                </w:p>
                              </w:tc>
                            </w:tr>
                            <w:tr w:rsidR="00AC5951" w:rsidRPr="00AC5951" w14:paraId="489CED67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4916358" w14:textId="6FBFCA2E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Joao Pinto</w:t>
                                  </w:r>
                                </w:p>
                              </w:tc>
                            </w:tr>
                            <w:tr w:rsidR="00AC5951" w:rsidRPr="00AC5951" w14:paraId="56E6E0B8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74C585E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Mariaveronica Sayewich</w:t>
                                  </w:r>
                                </w:p>
                              </w:tc>
                            </w:tr>
                            <w:tr w:rsidR="00AC5951" w:rsidRPr="00AC5951" w14:paraId="2D5CE475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0AEE82" w14:textId="77777777" w:rsid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Wenjie Shao</w:t>
                                  </w:r>
                                </w:p>
                                <w:p w14:paraId="3F8A07E0" w14:textId="446CCE70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Tigran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Zohrabyan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4049870" w14:textId="36D42C5C" w:rsidR="004B7E44" w:rsidRPr="00AC5951" w:rsidRDefault="004B7E44" w:rsidP="00AC5951">
                            <w:pPr>
                              <w:widowControl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B0C4774" w14:textId="1B4C2583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9E027DD" wp14:editId="576637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7D7059" wp14:editId="724BBE9A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9EF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511E1C2F" w14:textId="77777777" w:rsidR="004B7E44" w:rsidRDefault="004B7E44">
      <w:pPr>
        <w:spacing w:after="200"/>
      </w:pPr>
      <w:r>
        <w:br w:type="page"/>
      </w:r>
    </w:p>
    <w:p w14:paraId="4E3053F1" w14:textId="77777777" w:rsidR="007A106C" w:rsidRDefault="007A106C" w:rsidP="004B7E44">
      <w:pPr>
        <w:pStyle w:val="Heading3"/>
        <w:rPr>
          <w:b/>
          <w:i w:val="0"/>
          <w:sz w:val="52"/>
        </w:rPr>
      </w:pPr>
      <w:bookmarkStart w:id="0" w:name="_Hlk2280164"/>
      <w:r w:rsidRPr="007A106C">
        <w:rPr>
          <w:b/>
          <w:i w:val="0"/>
          <w:sz w:val="52"/>
        </w:rPr>
        <w:lastRenderedPageBreak/>
        <w:t>CANADIAN REAL ESTATE REPORT</w:t>
      </w:r>
    </w:p>
    <w:p w14:paraId="7D36E7E0" w14:textId="77777777" w:rsidR="005E4E7B" w:rsidRDefault="005E4E7B" w:rsidP="004B7E44">
      <w:pPr>
        <w:pStyle w:val="Heading3"/>
        <w:rPr>
          <w:b/>
          <w:i w:val="0"/>
          <w:sz w:val="52"/>
        </w:rPr>
      </w:pPr>
    </w:p>
    <w:p w14:paraId="35B125BF" w14:textId="7401F236" w:rsidR="004B7E44" w:rsidRDefault="005E4E7B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Executive Summary</w:t>
      </w:r>
    </w:p>
    <w:p w14:paraId="6801F3AA" w14:textId="77777777" w:rsidR="004B7E44" w:rsidRDefault="004B7E44" w:rsidP="004B7E44">
      <w:pPr>
        <w:rPr>
          <w:rFonts w:eastAsia="Times New Roman"/>
        </w:rPr>
      </w:pPr>
    </w:p>
    <w:p w14:paraId="668BDE8A" w14:textId="51B13E21" w:rsidR="004B7E44" w:rsidRPr="005E4E7B" w:rsidRDefault="005E4E7B" w:rsidP="005E4E7B">
      <w:r>
        <w:rPr>
          <w:color w:val="auto"/>
        </w:rPr>
        <w:t xml:space="preserve">We all know that the Toronto market is hot right now. Prices are on the rise, and residences are being built on any available property. BUT – how do we know where the </w:t>
      </w:r>
      <w:r>
        <w:rPr>
          <w:i/>
          <w:color w:val="auto"/>
        </w:rPr>
        <w:t xml:space="preserve">next city center </w:t>
      </w:r>
      <w:r>
        <w:rPr>
          <w:color w:val="auto"/>
        </w:rPr>
        <w:t xml:space="preserve">is being built. Is it even in Ontario? This is what our group will discover. </w:t>
      </w:r>
    </w:p>
    <w:p w14:paraId="1EE552EA" w14:textId="1D986CC2" w:rsidR="004B7E44" w:rsidRDefault="00F62FD8" w:rsidP="004B7E44">
      <w:pPr>
        <w:pStyle w:val="Heading4"/>
        <w:rPr>
          <w:color w:val="auto"/>
        </w:rPr>
      </w:pPr>
      <w:r>
        <w:rPr>
          <w:color w:val="auto"/>
        </w:rPr>
        <w:t>Project REquirements</w:t>
      </w:r>
      <w:r w:rsidR="000E3E25">
        <w:rPr>
          <w:color w:val="auto"/>
        </w:rPr>
        <w:t xml:space="preserve"> and Resources</w:t>
      </w:r>
    </w:p>
    <w:p w14:paraId="5EAA9B5F" w14:textId="77777777" w:rsidR="004B7E44" w:rsidRDefault="004B7E44" w:rsidP="004B7E44"/>
    <w:p w14:paraId="614ACAA3" w14:textId="14C4D076" w:rsidR="001D4F64" w:rsidRDefault="001D4F64" w:rsidP="001D4F64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visualization must include a Python Flask powered RESTful API, HTML/CSS, JavaScript, and at least one database (MySQL, MongoDB, PostgreSQL)</w:t>
      </w:r>
    </w:p>
    <w:p w14:paraId="432BB2A0" w14:textId="7F039AE7" w:rsidR="001D4F64" w:rsidRDefault="001D4F64" w:rsidP="001D4F64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8" w:history="1">
        <w:r w:rsidRPr="00F61D6F">
          <w:rPr>
            <w:rStyle w:val="Hyperlink"/>
            <w:color w:val="C00000"/>
          </w:rPr>
          <w:t>The Canadian Real Estate Association</w:t>
        </w:r>
      </w:hyperlink>
      <w:r>
        <w:rPr>
          <w:color w:val="auto"/>
        </w:rPr>
        <w:t xml:space="preserve">’s </w:t>
      </w:r>
      <w:hyperlink r:id="rId9" w:history="1">
        <w:r w:rsidRPr="00F61D6F">
          <w:rPr>
            <w:rStyle w:val="Hyperlink"/>
            <w:color w:val="C00000"/>
          </w:rPr>
          <w:t>Housing Price Index Tool</w:t>
        </w:r>
      </w:hyperlink>
      <w:r>
        <w:rPr>
          <w:color w:val="auto"/>
        </w:rPr>
        <w:t xml:space="preserve"> </w:t>
      </w:r>
      <w:r>
        <w:rPr>
          <w:color w:val="auto"/>
        </w:rPr>
        <w:t>for our data</w:t>
      </w:r>
      <w:r>
        <w:rPr>
          <w:color w:val="auto"/>
        </w:rPr>
        <w:t xml:space="preserve"> on Canadian property sales</w:t>
      </w:r>
    </w:p>
    <w:p w14:paraId="5D7DEE4C" w14:textId="48AB8C0C" w:rsidR="001D4F64" w:rsidRPr="001D4F64" w:rsidRDefault="001D4F64" w:rsidP="001D4F64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incorporating </w:t>
      </w:r>
      <w:r>
        <w:rPr>
          <w:color w:val="auto"/>
        </w:rPr>
        <w:t xml:space="preserve">this </w:t>
      </w:r>
      <w:r>
        <w:rPr>
          <w:color w:val="auto"/>
        </w:rPr>
        <w:t xml:space="preserve">large-scale dataset into MySQL to generate a database  </w:t>
      </w:r>
    </w:p>
    <w:p w14:paraId="0D4CB558" w14:textId="782879E1" w:rsidR="001D4F64" w:rsidRDefault="001D4F64" w:rsidP="001D4F64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visualizations must be interactive, with users clicking/hovering/various events to change the dataset. Your project must include some level of user-driven interaction (e.g. menus, dropdowns, textboxes, etc.)</w:t>
      </w:r>
    </w:p>
    <w:p w14:paraId="43D89E8E" w14:textId="1F9F397B" w:rsidR="001D4F64" w:rsidRPr="001D4F64" w:rsidRDefault="001D4F64" w:rsidP="001D4F64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be using HTML, CSS, and JavaScript to visually iterate our findings</w:t>
      </w:r>
    </w:p>
    <w:p w14:paraId="52D5BA8C" w14:textId="77777777" w:rsidR="001D4F64" w:rsidRPr="001D4F64" w:rsidRDefault="001D4F64" w:rsidP="001D4F64">
      <w:pPr>
        <w:pStyle w:val="ListParagraph"/>
        <w:numPr>
          <w:ilvl w:val="0"/>
          <w:numId w:val="2"/>
        </w:numPr>
        <w:rPr>
          <w:color w:val="auto"/>
        </w:rPr>
      </w:pPr>
      <w:r w:rsidRPr="001D4F64">
        <w:rPr>
          <w:color w:val="auto"/>
        </w:rPr>
        <w:t>Your project must be powered by a dataset with at least 100 records.</w:t>
      </w:r>
    </w:p>
    <w:p w14:paraId="10DCD2BF" w14:textId="710FEF0A" w:rsidR="001D4F64" w:rsidRPr="004B7822" w:rsidRDefault="001D4F64" w:rsidP="001D4F64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The HPI tool guarantee</w:t>
      </w:r>
      <w:r>
        <w:rPr>
          <w:color w:val="auto"/>
        </w:rPr>
        <w:t>s</w:t>
      </w:r>
      <w:r>
        <w:rPr>
          <w:color w:val="auto"/>
        </w:rPr>
        <w:t xml:space="preserve"> more than 100 records</w:t>
      </w:r>
    </w:p>
    <w:p w14:paraId="664CC6E5" w14:textId="6AAD5C83" w:rsidR="004B7E44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final visualization should ideally include at least three views.</w:t>
      </w:r>
    </w:p>
    <w:p w14:paraId="6CD1150F" w14:textId="21F71ABB" w:rsidR="001D4F64" w:rsidRDefault="001D4F64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a map of Canada with geotags on each major city center that we have data for</w:t>
      </w:r>
    </w:p>
    <w:p w14:paraId="17C303D4" w14:textId="1FC48867" w:rsidR="00F61D6F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trends between average price</w:t>
      </w:r>
      <w:r w:rsidR="001D4F64">
        <w:rPr>
          <w:color w:val="auto"/>
        </w:rPr>
        <w:t>s and years per city</w:t>
      </w:r>
    </w:p>
    <w:p w14:paraId="24C190F7" w14:textId="5D497363" w:rsidR="00F61D6F" w:rsidRDefault="001D4F64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compare property dwellings in Canada </w:t>
      </w:r>
    </w:p>
    <w:p w14:paraId="2A773967" w14:textId="65DC8C1E" w:rsidR="00E94B5F" w:rsidRDefault="00E94B5F" w:rsidP="004B7E44"/>
    <w:p w14:paraId="58F859AD" w14:textId="4A952893" w:rsidR="001D4F64" w:rsidRDefault="001D4F64" w:rsidP="004B7E44"/>
    <w:p w14:paraId="57426A5D" w14:textId="77777777" w:rsidR="001D4F64" w:rsidRDefault="001D4F64" w:rsidP="004B7E44"/>
    <w:p w14:paraId="38E3CB3B" w14:textId="15F85719" w:rsidR="005E4E7B" w:rsidRDefault="005E4E7B" w:rsidP="004B7E44"/>
    <w:p w14:paraId="66976692" w14:textId="3CCAFFEE" w:rsidR="005E4E7B" w:rsidRDefault="005E4E7B" w:rsidP="005E4E7B">
      <w:pPr>
        <w:pStyle w:val="Heading4"/>
        <w:rPr>
          <w:color w:val="auto"/>
        </w:rPr>
      </w:pPr>
      <w:r>
        <w:rPr>
          <w:color w:val="auto"/>
        </w:rPr>
        <w:lastRenderedPageBreak/>
        <w:t xml:space="preserve">Project Breakdown </w:t>
      </w:r>
    </w:p>
    <w:p w14:paraId="5946D8E9" w14:textId="77777777" w:rsidR="005E4E7B" w:rsidRDefault="005E4E7B" w:rsidP="005E4E7B"/>
    <w:p w14:paraId="73322A8D" w14:textId="39CE6051" w:rsidR="005E4E7B" w:rsidRPr="005E4E7B" w:rsidRDefault="005E4E7B" w:rsidP="005E4E7B">
      <w:pPr>
        <w:pStyle w:val="ListParagraph"/>
        <w:numPr>
          <w:ilvl w:val="0"/>
          <w:numId w:val="3"/>
        </w:numPr>
      </w:pPr>
      <w:r>
        <w:rPr>
          <w:color w:val="auto"/>
        </w:rPr>
        <w:t>Building our database</w:t>
      </w:r>
    </w:p>
    <w:p w14:paraId="3D51D77F" w14:textId="651A93F1" w:rsidR="005E4E7B" w:rsidRDefault="009E27FE" w:rsidP="005E4E7B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Purnima </w:t>
      </w:r>
      <w:r w:rsidR="003C1B94">
        <w:rPr>
          <w:color w:val="auto"/>
        </w:rPr>
        <w:t xml:space="preserve">will populate our MySQL database with information from the HPI Tool </w:t>
      </w:r>
    </w:p>
    <w:p w14:paraId="7970223E" w14:textId="03AEBF44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website</w:t>
      </w:r>
    </w:p>
    <w:p w14:paraId="61EC575D" w14:textId="0D9FB504" w:rsidR="003C1B94" w:rsidRDefault="00220CA6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Mariaveronica</w:t>
      </w:r>
      <w:r w:rsidR="003C1B94">
        <w:rPr>
          <w:color w:val="auto"/>
        </w:rPr>
        <w:t xml:space="preserve"> will build a web frame to demonstrate our findings to the public</w:t>
      </w:r>
    </w:p>
    <w:p w14:paraId="2397CCB2" w14:textId="364490B7" w:rsidR="00F4492A" w:rsidRDefault="00F4492A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Wenjie will prepare and test our Flask deployment</w:t>
      </w:r>
    </w:p>
    <w:p w14:paraId="165ED582" w14:textId="2B096840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This will be done using HTML, CSS and Flask</w:t>
      </w:r>
    </w:p>
    <w:p w14:paraId="22F136B2" w14:textId="03F68351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visualizations</w:t>
      </w:r>
    </w:p>
    <w:p w14:paraId="676F3C64" w14:textId="428B20D4" w:rsidR="005149F1" w:rsidRPr="00041EC3" w:rsidRDefault="003C1B94" w:rsidP="00041EC3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</w:t>
      </w:r>
      <w:r w:rsidR="004A296E">
        <w:rPr>
          <w:color w:val="auto"/>
        </w:rPr>
        <w:t>, as a team,</w:t>
      </w:r>
      <w:r>
        <w:rPr>
          <w:color w:val="auto"/>
        </w:rPr>
        <w:t xml:space="preserve"> will build out our visual to demonstrate our findings using JavaScript, </w:t>
      </w:r>
      <w:proofErr w:type="spellStart"/>
      <w:r>
        <w:rPr>
          <w:color w:val="auto"/>
        </w:rPr>
        <w:t>Plotly</w:t>
      </w:r>
      <w:proofErr w:type="spellEnd"/>
      <w:r>
        <w:rPr>
          <w:color w:val="auto"/>
        </w:rPr>
        <w:t xml:space="preserve"> and/or Leaflet</w:t>
      </w:r>
      <w:r w:rsidR="00041EC3">
        <w:rPr>
          <w:color w:val="auto"/>
        </w:rPr>
        <w:t xml:space="preserve"> and will</w:t>
      </w:r>
      <w:r w:rsidRPr="00041EC3">
        <w:rPr>
          <w:color w:val="auto"/>
        </w:rPr>
        <w:t xml:space="preserve"> ensure that these visualizations are interactive, so that our audience can gather as much intel from our work as possible</w:t>
      </w:r>
      <w:bookmarkStart w:id="1" w:name="_GoBack"/>
      <w:bookmarkEnd w:id="0"/>
      <w:bookmarkEnd w:id="1"/>
    </w:p>
    <w:sectPr w:rsidR="005149F1" w:rsidRPr="00041EC3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18082" w14:textId="77777777" w:rsidR="007E1B37" w:rsidRDefault="007E1B37" w:rsidP="004B7E44">
      <w:r>
        <w:separator/>
      </w:r>
    </w:p>
  </w:endnote>
  <w:endnote w:type="continuationSeparator" w:id="0">
    <w:p w14:paraId="301FB040" w14:textId="77777777" w:rsidR="007E1B37" w:rsidRDefault="007E1B3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E120EE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7D9EACF" w14:textId="107060B0" w:rsidR="004B7E44" w:rsidRDefault="007E1B37" w:rsidP="004B7E44">
          <w:pPr>
            <w:pStyle w:val="Footer"/>
          </w:pPr>
          <w:hyperlink r:id="rId1" w:history="1">
            <w:r w:rsidR="00576309" w:rsidRPr="00576309">
              <w:rPr>
                <w:rStyle w:val="Hyperlink"/>
                <w:color w:val="C00000"/>
              </w:rPr>
              <w:t>https://github.com/mvsayewich/project3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0A4C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B25F5" w14:textId="77777777" w:rsidR="007E1B37" w:rsidRDefault="007E1B37" w:rsidP="004B7E44">
      <w:r>
        <w:separator/>
      </w:r>
    </w:p>
  </w:footnote>
  <w:footnote w:type="continuationSeparator" w:id="0">
    <w:p w14:paraId="10560FBB" w14:textId="77777777" w:rsidR="007E1B37" w:rsidRDefault="007E1B3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8173B0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B7D7C5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25DBD93" wp14:editId="713E9B0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DEF48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DBD93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0BDEF48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E26D6"/>
    <w:multiLevelType w:val="hybridMultilevel"/>
    <w:tmpl w:val="3C6C4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E39"/>
    <w:multiLevelType w:val="hybridMultilevel"/>
    <w:tmpl w:val="EA1241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5C9"/>
    <w:multiLevelType w:val="hybridMultilevel"/>
    <w:tmpl w:val="34087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51"/>
    <w:rsid w:val="00041EC3"/>
    <w:rsid w:val="000E3E25"/>
    <w:rsid w:val="00152275"/>
    <w:rsid w:val="001D4F64"/>
    <w:rsid w:val="00220CA6"/>
    <w:rsid w:val="00293B83"/>
    <w:rsid w:val="003C1B94"/>
    <w:rsid w:val="004A296E"/>
    <w:rsid w:val="004B7822"/>
    <w:rsid w:val="004B7E44"/>
    <w:rsid w:val="004D5252"/>
    <w:rsid w:val="004F2B86"/>
    <w:rsid w:val="005149F1"/>
    <w:rsid w:val="00576309"/>
    <w:rsid w:val="00577D6B"/>
    <w:rsid w:val="005A718F"/>
    <w:rsid w:val="005E4E7B"/>
    <w:rsid w:val="006A3CE7"/>
    <w:rsid w:val="00710B5B"/>
    <w:rsid w:val="007516CF"/>
    <w:rsid w:val="007A106C"/>
    <w:rsid w:val="007E1B37"/>
    <w:rsid w:val="008B33BC"/>
    <w:rsid w:val="009120E9"/>
    <w:rsid w:val="00945900"/>
    <w:rsid w:val="009C396C"/>
    <w:rsid w:val="009E27FE"/>
    <w:rsid w:val="00AC5951"/>
    <w:rsid w:val="00B572B4"/>
    <w:rsid w:val="00C26EA2"/>
    <w:rsid w:val="00C32184"/>
    <w:rsid w:val="00DB26A7"/>
    <w:rsid w:val="00E76CAD"/>
    <w:rsid w:val="00E94B5F"/>
    <w:rsid w:val="00F4492A"/>
    <w:rsid w:val="00F61D6F"/>
    <w:rsid w:val="00F6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EBCFC"/>
  <w15:chartTrackingRefBased/>
  <w15:docId w15:val="{CCBAB2AA-4E56-411F-ABA1-923A60CE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76309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B7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a.ca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rea.ca/housing-market-stats/mls-home-price-index/hpi-tool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vsayewich/project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veronica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153</TotalTime>
  <Pages>3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Mariaveronica Sayewich</dc:creator>
  <cp:keywords/>
  <dc:description/>
  <cp:lastModifiedBy>Mariaveronica Sayewich</cp:lastModifiedBy>
  <cp:revision>15</cp:revision>
  <dcterms:created xsi:type="dcterms:W3CDTF">2019-02-23T15:33:00Z</dcterms:created>
  <dcterms:modified xsi:type="dcterms:W3CDTF">2019-03-01T02:02:00Z</dcterms:modified>
</cp:coreProperties>
</file>